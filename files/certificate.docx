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4A1C02EF" w14:textId="77777777" w:rsidTr="00AA0737">
        <w:trPr>
          <w:trHeight w:val="3324"/>
          <w:jc w:val="center"/>
        </w:trPr>
        <w:sdt>
          <w:sdtPr>
            <w:id w:val="1636451272"/>
            <w:placeholder>
              <w:docPart w:val="40D912588F69412E8E524A72A529612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08F8C14B" w14:textId="77777777"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14:paraId="0E6857E0" w14:textId="77777777" w:rsidTr="00AA0737">
        <w:trPr>
          <w:jc w:val="center"/>
        </w:trPr>
        <w:tc>
          <w:tcPr>
            <w:tcW w:w="12960" w:type="dxa"/>
            <w:gridSpan w:val="5"/>
          </w:tcPr>
          <w:p w14:paraId="2FA95681" w14:textId="4BE7165E" w:rsidR="00AA0737" w:rsidRDefault="00703BC2" w:rsidP="00AA0737">
            <w:pPr>
              <w:pStyle w:val="Subtitle"/>
            </w:pPr>
            <w:r>
              <w:t>PWN OF THE MONTH</w:t>
            </w:r>
          </w:p>
        </w:tc>
      </w:tr>
      <w:tr w:rsidR="00AA0737" w14:paraId="1BE7CC9A" w14:textId="77777777" w:rsidTr="00AA0737">
        <w:trPr>
          <w:jc w:val="center"/>
        </w:trPr>
        <w:sdt>
          <w:sdtPr>
            <w:id w:val="-1511144004"/>
            <w:placeholder>
              <w:docPart w:val="165CF46A1BD844EDB3F5E94CD8826C4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53FFEB04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05279913" w14:textId="77777777" w:rsidTr="00AA0737">
        <w:trPr>
          <w:jc w:val="center"/>
        </w:trPr>
        <w:tc>
          <w:tcPr>
            <w:tcW w:w="12960" w:type="dxa"/>
            <w:gridSpan w:val="5"/>
          </w:tcPr>
          <w:p w14:paraId="26A0E2C0" w14:textId="510137BB" w:rsidR="00AA0737" w:rsidRDefault="00703BC2" w:rsidP="00AA0737">
            <w:pPr>
              <w:pStyle w:val="Name"/>
            </w:pPr>
            <w:r>
              <w:t>Gullible User #1</w:t>
            </w:r>
          </w:p>
        </w:tc>
      </w:tr>
      <w:tr w:rsidR="00AA0737" w14:paraId="6D06DB8C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49F84EDA" w14:textId="77777777" w:rsidR="00AA0737" w:rsidRDefault="00703BC2" w:rsidP="00703BC2">
            <w:r>
              <w:t>In recognition of victimhood, clicking on links from emails, and opening word docs</w:t>
            </w:r>
            <w:r w:rsidR="00A021FB">
              <w:t>.</w:t>
            </w:r>
          </w:p>
          <w:p w14:paraId="524B6C2D" w14:textId="77777777" w:rsidR="00A021FB" w:rsidRDefault="00A021FB" w:rsidP="00703BC2"/>
          <w:p w14:paraId="2D533AE3" w14:textId="3FE263B0" w:rsidR="00A021FB" w:rsidRPr="00AA0737" w:rsidRDefault="00A021FB" w:rsidP="00703BC2">
            <w:r>
              <w:t>If you’re reading this, you’ve just been pwned!</w:t>
            </w:r>
            <w:bookmarkStart w:id="0" w:name="_GoBack"/>
            <w:bookmarkEnd w:id="0"/>
          </w:p>
        </w:tc>
      </w:tr>
      <w:tr w:rsidR="008A067C" w14:paraId="4E72CC72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3B2175D5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0DB23C7B" w14:textId="076A4C8B" w:rsidR="008A067C" w:rsidRDefault="002F0099" w:rsidP="00AA0737">
            <w:pPr>
              <w:jc w:val="left"/>
            </w:pPr>
            <w:r>
              <w:t>NaviSec International</w:t>
            </w:r>
          </w:p>
        </w:tc>
        <w:tc>
          <w:tcPr>
            <w:tcW w:w="1260" w:type="dxa"/>
          </w:tcPr>
          <w:p w14:paraId="09C6F4D5" w14:textId="77777777" w:rsidR="008A067C" w:rsidRDefault="008A067C" w:rsidP="00AA0737"/>
        </w:tc>
        <w:tc>
          <w:tcPr>
            <w:tcW w:w="3330" w:type="dxa"/>
            <w:vAlign w:val="bottom"/>
          </w:tcPr>
          <w:p w14:paraId="30AB410F" w14:textId="2DFF7DC5" w:rsidR="008A067C" w:rsidRDefault="002F0099" w:rsidP="00AA0737">
            <w:pPr>
              <w:jc w:val="left"/>
            </w:pPr>
            <w:r>
              <w:t>Today</w:t>
            </w:r>
          </w:p>
        </w:tc>
        <w:tc>
          <w:tcPr>
            <w:tcW w:w="2250" w:type="dxa"/>
            <w:vAlign w:val="bottom"/>
          </w:tcPr>
          <w:p w14:paraId="34EBA056" w14:textId="77777777" w:rsidR="008A067C" w:rsidRDefault="008A067C" w:rsidP="00AA0737">
            <w:pPr>
              <w:jc w:val="left"/>
            </w:pPr>
          </w:p>
        </w:tc>
      </w:tr>
      <w:tr w:rsidR="008A067C" w14:paraId="6125C0A8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51A1D03" w14:textId="77777777" w:rsidR="008A067C" w:rsidRDefault="008A067C" w:rsidP="008A067C"/>
        </w:tc>
        <w:sdt>
          <w:sdtPr>
            <w:id w:val="-1077583615"/>
            <w:placeholder>
              <w:docPart w:val="5F68D32598A94E6D84D0CA38FCA36A2E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75D7CFA2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734567FE" w14:textId="77777777" w:rsidR="008A067C" w:rsidRDefault="008A067C" w:rsidP="008A067C"/>
        </w:tc>
        <w:sdt>
          <w:sdtPr>
            <w:id w:val="1936019596"/>
            <w:placeholder>
              <w:docPart w:val="C9FAF7D3B64D43C59DDE8D1C8E98F0DC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48B37C13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28ABC809" w14:textId="77777777" w:rsidR="008A067C" w:rsidRDefault="008A067C" w:rsidP="008A067C"/>
        </w:tc>
      </w:tr>
    </w:tbl>
    <w:p w14:paraId="005CE080" w14:textId="77777777"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3D532" w14:textId="77777777" w:rsidR="00BB3E4F" w:rsidRDefault="00BB3E4F" w:rsidP="003F140B">
      <w:r>
        <w:separator/>
      </w:r>
    </w:p>
  </w:endnote>
  <w:endnote w:type="continuationSeparator" w:id="0">
    <w:p w14:paraId="0C98CCC3" w14:textId="77777777" w:rsidR="00BB3E4F" w:rsidRDefault="00BB3E4F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68DC7" w14:textId="77777777" w:rsidR="00BB3E4F" w:rsidRDefault="00BB3E4F" w:rsidP="003F140B">
      <w:r>
        <w:separator/>
      </w:r>
    </w:p>
  </w:footnote>
  <w:footnote w:type="continuationSeparator" w:id="0">
    <w:p w14:paraId="72866BB8" w14:textId="77777777" w:rsidR="00BB3E4F" w:rsidRDefault="00BB3E4F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0D3A1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071E357" wp14:editId="7C2B2FB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FB90876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1FD322CE" wp14:editId="01EAF4B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C2"/>
    <w:rsid w:val="0006192F"/>
    <w:rsid w:val="001B24AF"/>
    <w:rsid w:val="002F0099"/>
    <w:rsid w:val="003F140B"/>
    <w:rsid w:val="004E338A"/>
    <w:rsid w:val="0050334E"/>
    <w:rsid w:val="00657B53"/>
    <w:rsid w:val="0069082D"/>
    <w:rsid w:val="00703BC2"/>
    <w:rsid w:val="008A067C"/>
    <w:rsid w:val="00A021FB"/>
    <w:rsid w:val="00A1495F"/>
    <w:rsid w:val="00A410FF"/>
    <w:rsid w:val="00AA0737"/>
    <w:rsid w:val="00AB489F"/>
    <w:rsid w:val="00B427DD"/>
    <w:rsid w:val="00BB3E4F"/>
    <w:rsid w:val="00BC2478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3D7B71"/>
  <w14:defaultImageDpi w14:val="0"/>
  <w15:docId w15:val="{4660ABC6-352C-4031-824D-4FCA9A1D1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ry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0D912588F69412E8E524A72A52961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5968F-1545-4EC2-89CD-E0D8739517BC}"/>
      </w:docPartPr>
      <w:docPartBody>
        <w:p w:rsidR="0037542D" w:rsidRDefault="00BF3502">
          <w:pPr>
            <w:pStyle w:val="40D912588F69412E8E524A72A5296123"/>
          </w:pPr>
          <w:r w:rsidRPr="00AA0737">
            <w:t>Certificate</w:t>
          </w:r>
        </w:p>
      </w:docPartBody>
    </w:docPart>
    <w:docPart>
      <w:docPartPr>
        <w:name w:val="165CF46A1BD844EDB3F5E94CD8826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C355F-C1E0-4C80-B828-BE811D9FF56B}"/>
      </w:docPartPr>
      <w:docPartBody>
        <w:p w:rsidR="0037542D" w:rsidRDefault="00BF3502">
          <w:pPr>
            <w:pStyle w:val="165CF46A1BD844EDB3F5E94CD8826C46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5F68D32598A94E6D84D0CA38FCA36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21592-ABE3-4412-987A-095A73FFAD45}"/>
      </w:docPartPr>
      <w:docPartBody>
        <w:p w:rsidR="0037542D" w:rsidRDefault="00BF3502">
          <w:pPr>
            <w:pStyle w:val="5F68D32598A94E6D84D0CA38FCA36A2E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C9FAF7D3B64D43C59DDE8D1C8E98F0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349BE7-7A3A-437E-8561-A561E40F49E8}"/>
      </w:docPartPr>
      <w:docPartBody>
        <w:p w:rsidR="0037542D" w:rsidRDefault="00BF3502">
          <w:pPr>
            <w:pStyle w:val="C9FAF7D3B64D43C59DDE8D1C8E98F0DC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02"/>
    <w:rsid w:val="0037542D"/>
    <w:rsid w:val="00BF3502"/>
    <w:rsid w:val="00F3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D912588F69412E8E524A72A5296123">
    <w:name w:val="40D912588F69412E8E524A72A5296123"/>
  </w:style>
  <w:style w:type="paragraph" w:customStyle="1" w:styleId="5AABA71149BC45A6AEF836D511810249">
    <w:name w:val="5AABA71149BC45A6AEF836D511810249"/>
  </w:style>
  <w:style w:type="paragraph" w:customStyle="1" w:styleId="165CF46A1BD844EDB3F5E94CD8826C46">
    <w:name w:val="165CF46A1BD844EDB3F5E94CD8826C46"/>
  </w:style>
  <w:style w:type="paragraph" w:customStyle="1" w:styleId="C58A7FD3EE354E84B404DB244B319D5B">
    <w:name w:val="C58A7FD3EE354E84B404DB244B319D5B"/>
  </w:style>
  <w:style w:type="paragraph" w:customStyle="1" w:styleId="BB02F7F325C7423E88D2C728D4EAC31D">
    <w:name w:val="BB02F7F325C7423E88D2C728D4EAC31D"/>
  </w:style>
  <w:style w:type="paragraph" w:customStyle="1" w:styleId="5F68D32598A94E6D84D0CA38FCA36A2E">
    <w:name w:val="5F68D32598A94E6D84D0CA38FCA36A2E"/>
  </w:style>
  <w:style w:type="paragraph" w:customStyle="1" w:styleId="C9FAF7D3B64D43C59DDE8D1C8E98F0DC">
    <w:name w:val="C9FAF7D3B64D43C59DDE8D1C8E98F0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1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Harry Max</dc:creator>
  <cp:keywords/>
  <dc:description/>
  <cp:lastModifiedBy>Harry Max</cp:lastModifiedBy>
  <cp:revision>3</cp:revision>
  <dcterms:created xsi:type="dcterms:W3CDTF">2019-06-25T14:24:00Z</dcterms:created>
  <dcterms:modified xsi:type="dcterms:W3CDTF">2019-06-25T14:25:00Z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